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customXml/itemProps6.xml" ContentType="application/vnd.openxmlformats-officedocument.customXmlProperties+xml"/>
  <Override PartName="/customXml/itemProps7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59860284"/>
        <w:docPartObj>
          <w:docPartGallery w:val="Cover Pages"/>
          <w:docPartUnique/>
        </w:docPartObj>
      </w:sdtPr>
      <w:sdtEndPr/>
      <w:sdtContent>
        <w:p w14:paraId="08B2397D" w14:textId="77777777" w:rsidR="00F91006" w:rsidRDefault="00F91006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5A604DDE" wp14:editId="3E920522">
                <wp:simplePos x="0" y="0"/>
                <wp:positionH relativeFrom="column">
                  <wp:posOffset>1348</wp:posOffset>
                </wp:positionH>
                <wp:positionV relativeFrom="paragraph">
                  <wp:posOffset>-1405054</wp:posOffset>
                </wp:positionV>
                <wp:extent cx="5860973" cy="1254727"/>
                <wp:effectExtent l="0" t="0" r="6985" b="3175"/>
                <wp:wrapNone/>
                <wp:docPr id="373876851" name="Image 1" descr="Une image contenant habits, sourire, Visage humain, capture d’écra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876851" name="Image 1" descr="Une image contenant habits, sourire, Visage humain, capture d’écran&#10;&#10;Description générée automatiquement"/>
                        <pic:cNvPicPr/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4861"/>
                        <a:stretch/>
                      </pic:blipFill>
                      <pic:spPr bwMode="auto">
                        <a:xfrm>
                          <a:off x="0" y="0"/>
                          <a:ext cx="5860973" cy="12547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8542A68" w14:textId="77777777" w:rsidR="00F91006" w:rsidRDefault="00F91006">
          <w:pPr>
            <w:jc w:val="left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5AA1DFE" wp14:editId="7A4D8A7D">
                <wp:simplePos x="0" y="0"/>
                <wp:positionH relativeFrom="column">
                  <wp:posOffset>-434975</wp:posOffset>
                </wp:positionH>
                <wp:positionV relativeFrom="paragraph">
                  <wp:posOffset>4535805</wp:posOffset>
                </wp:positionV>
                <wp:extent cx="2767965" cy="2767965"/>
                <wp:effectExtent l="0" t="0" r="0" b="0"/>
                <wp:wrapNone/>
                <wp:docPr id="882828940" name="Image 2" descr="Une image contenant cerc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28940" name="Image 2" descr="Une image contenant cercle&#10;&#10;Description générée automatiquement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 flipV="1">
                          <a:off x="0" y="0"/>
                          <a:ext cx="2767965" cy="276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0BC6C8DC" wp14:editId="641465AE">
                <wp:simplePos x="0" y="0"/>
                <wp:positionH relativeFrom="column">
                  <wp:posOffset>2388948</wp:posOffset>
                </wp:positionH>
                <wp:positionV relativeFrom="paragraph">
                  <wp:posOffset>668856</wp:posOffset>
                </wp:positionV>
                <wp:extent cx="3807229" cy="3807229"/>
                <wp:effectExtent l="0" t="0" r="3175" b="3175"/>
                <wp:wrapNone/>
                <wp:docPr id="1079755528" name="Image 1" descr="Une image contenant cerc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755528" name="Image 1" descr="Une image contenant cercle&#10;&#10;Description générée automatiquement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7229" cy="3807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FEBA1E3" w14:textId="77777777" w:rsidR="002E0F69" w:rsidRDefault="002E0F69"/>
        <w:tbl>
          <w:tblPr>
            <w:tblStyle w:val="Grilledutableau"/>
            <w:tblW w:w="999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106"/>
            <w:gridCol w:w="5886"/>
          </w:tblGrid>
          <w:tr w:rsidR="00D1386C" w14:paraId="562DD2E6" w14:textId="77777777" w:rsidTr="0085195D">
            <w:trPr>
              <w:trHeight w:val="7654"/>
            </w:trPr>
            <w:tc>
              <w:tcPr>
                <w:tcW w:w="9992" w:type="dxa"/>
                <w:gridSpan w:val="2"/>
                <w:vAlign w:val="center"/>
              </w:tcPr>
              <w:tbl>
                <w:tblPr>
                  <w:tblStyle w:val="Grilledutableau"/>
                  <w:tblW w:w="9776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9776"/>
                </w:tblGrid>
                <w:tr w:rsidR="0026760B" w14:paraId="6DFF211F" w14:textId="77777777" w:rsidTr="00F85987">
                  <w:tc>
                    <w:tcPr>
                      <w:tcW w:w="9776" w:type="dxa"/>
                    </w:tcPr>
                    <w:p w14:paraId="5DAE4D97" w14:textId="77777777" w:rsidR="0026760B" w:rsidRDefault="00FC4E09" w:rsidP="0085195D">
                      <w:pPr>
                        <w:pStyle w:val="Titre"/>
                        <w:rPr>
                          <w:rFonts w:asciiTheme="minorHAnsi" w:eastAsiaTheme="minorHAnsi" w:hAnsiTheme="minorHAnsi" w:cstheme="minorBidi"/>
                          <w:spacing w:val="0"/>
                          <w:kern w:val="2"/>
                          <w:sz w:val="24"/>
                          <w:szCs w:val="24"/>
                        </w:rPr>
                      </w:pPr>
                      <w:sdt>
                        <w:sdtPr>
                          <w:alias w:val="Titre"/>
                          <w:id w:val="761735162"/>
                          <w:placeholder>
                            <w:docPart w:val="73BD5D1C7166465C8761A40A5A1FDFD2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26760B" w:rsidRPr="0085195D">
                            <w:t>Rapport de document Afpa</w:t>
                          </w:r>
                        </w:sdtContent>
                      </w:sdt>
                    </w:p>
                    <w:p w14:paraId="02E388AE" w14:textId="77777777" w:rsidR="0026760B" w:rsidRDefault="0026760B" w:rsidP="0026760B">
                      <w:pPr>
                        <w:ind w:left="1735"/>
                        <w:jc w:val="left"/>
                      </w:pPr>
                    </w:p>
                  </w:tc>
                </w:tr>
                <w:tr w:rsidR="0026760B" w14:paraId="662F5DDA" w14:textId="77777777" w:rsidTr="0026760B">
                  <w:trPr>
                    <w:trHeight w:val="1134"/>
                  </w:trPr>
                  <w:sdt>
                    <w:sdtPr>
                      <w:rPr>
                        <w:rStyle w:val="Sous-titreCar"/>
                      </w:rPr>
                      <w:alias w:val="Résumé"/>
                      <w:tag w:val=""/>
                      <w:id w:val="-362053514"/>
                      <w:placeholder>
                        <w:docPart w:val="C6A609F584B040678CBACCC0410663A0"/>
                      </w:placeholder>
                      <w:dataBinding w:prefixMappings="xmlns:ns0='http://schemas.microsoft.com/office/2006/coverPageProps' " w:xpath="/ns0:CoverPageProperties[1]/ns0:Abstract[1]" w:storeItemID="{55AF091B-3C7A-41E3-B477-F2FDAA23CFDA}"/>
                      <w:text/>
                    </w:sdtPr>
                    <w:sdtEndPr>
                      <w:rPr>
                        <w:rStyle w:val="Sous-titreCar"/>
                      </w:rPr>
                    </w:sdtEndPr>
                    <w:sdtContent>
                      <w:tc>
                        <w:tcPr>
                          <w:tcW w:w="9776" w:type="dxa"/>
                          <w:vAlign w:val="center"/>
                        </w:tcPr>
                        <w:p w14:paraId="6FA69F04" w14:textId="77777777" w:rsidR="0026760B" w:rsidRDefault="0026760B" w:rsidP="0085195D">
                          <w:pPr>
                            <w:ind w:left="1051"/>
                            <w:jc w:val="left"/>
                          </w:pPr>
                          <w:r w:rsidRPr="00D1386C">
                            <w:rPr>
                              <w:rStyle w:val="Sous-titreCar"/>
                            </w:rPr>
                            <w:t>SOUS-TITRE</w:t>
                          </w:r>
                        </w:p>
                      </w:tc>
                    </w:sdtContent>
                  </w:sdt>
                </w:tr>
              </w:tbl>
              <w:p w14:paraId="423068B6" w14:textId="77777777" w:rsidR="00D1386C" w:rsidRDefault="00D1386C" w:rsidP="0026760B">
                <w:pPr>
                  <w:jc w:val="left"/>
                </w:pPr>
              </w:p>
            </w:tc>
          </w:tr>
          <w:tr w:rsidR="00B05214" w14:paraId="4620D3E5" w14:textId="77777777" w:rsidTr="0085195D">
            <w:trPr>
              <w:trHeight w:val="455"/>
            </w:trPr>
            <w:tc>
              <w:tcPr>
                <w:tcW w:w="4106" w:type="dxa"/>
                <w:vAlign w:val="center"/>
              </w:tcPr>
              <w:p w14:paraId="3700B804" w14:textId="77777777" w:rsidR="00B05214" w:rsidRDefault="00B05214" w:rsidP="0026760B">
                <w:pPr>
                  <w:jc w:val="left"/>
                </w:pPr>
              </w:p>
            </w:tc>
            <w:tc>
              <w:tcPr>
                <w:tcW w:w="5886" w:type="dxa"/>
                <w:vAlign w:val="center"/>
              </w:tcPr>
              <w:p w14:paraId="31A051F6" w14:textId="77777777" w:rsidR="00387BEC" w:rsidRPr="00387BEC" w:rsidRDefault="00387BEC" w:rsidP="0026760B">
                <w:pPr>
                  <w:pStyle w:val="Rdacteur"/>
                  <w:jc w:val="left"/>
                  <w:rPr>
                    <w:u w:val="single"/>
                  </w:rPr>
                </w:pPr>
                <w:r w:rsidRPr="00387BEC">
                  <w:rPr>
                    <w:u w:val="single"/>
                  </w:rPr>
                  <w:t>Date :</w:t>
                </w:r>
              </w:p>
              <w:p w14:paraId="6E752268" w14:textId="5E76D421" w:rsidR="00387BEC" w:rsidRDefault="00387BEC" w:rsidP="0026760B">
                <w:pPr>
                  <w:pStyle w:val="Rdacteur"/>
                  <w:jc w:val="left"/>
                </w:pPr>
                <w:r>
                  <w:fldChar w:fldCharType="begin"/>
                </w:r>
                <w:r>
                  <w:instrText xml:space="preserve"> TIME \@ "d MMMM yyyy" </w:instrText>
                </w:r>
                <w:r>
                  <w:fldChar w:fldCharType="separate"/>
                </w:r>
                <w:r w:rsidR="00FC4E09">
                  <w:rPr>
                    <w:noProof/>
                  </w:rPr>
                  <w:t>11 juillet 2024</w:t>
                </w:r>
                <w:r>
                  <w:fldChar w:fldCharType="end"/>
                </w:r>
              </w:p>
              <w:p w14:paraId="1EB5DA08" w14:textId="77777777" w:rsidR="00387BEC" w:rsidRDefault="00387BEC" w:rsidP="0026760B">
                <w:pPr>
                  <w:pStyle w:val="Rdacteur"/>
                  <w:jc w:val="left"/>
                </w:pPr>
              </w:p>
              <w:p w14:paraId="417A2E43" w14:textId="77777777" w:rsidR="00D1386C" w:rsidRPr="00387BEC" w:rsidRDefault="00D1386C" w:rsidP="0026760B">
                <w:pPr>
                  <w:pStyle w:val="Rdacteur"/>
                  <w:jc w:val="left"/>
                  <w:rPr>
                    <w:u w:val="single"/>
                  </w:rPr>
                </w:pPr>
                <w:r w:rsidRPr="00387BEC">
                  <w:rPr>
                    <w:u w:val="single"/>
                  </w:rPr>
                  <w:t>Rédacteur :</w:t>
                </w:r>
              </w:p>
              <w:p w14:paraId="074D9384" w14:textId="7B311160" w:rsidR="00B05214" w:rsidRDefault="00FC4E09" w:rsidP="0026760B">
                <w:pPr>
                  <w:pStyle w:val="Rdacteur"/>
                  <w:jc w:val="left"/>
                </w:pPr>
                <w:sdt>
                  <w:sdtPr>
                    <w:alias w:val="Auteur "/>
                    <w:tag w:val=""/>
                    <w:id w:val="-348723546"/>
                    <w:placeholder>
                      <w:docPart w:val="CF8B539F6A3A48EDB36E373504A66390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>
                      <w:t>Massot-Pellet Maud</w:t>
                    </w:r>
                  </w:sdtContent>
                </w:sdt>
              </w:p>
            </w:tc>
          </w:tr>
        </w:tbl>
        <w:p w14:paraId="746DC0B8" w14:textId="77777777" w:rsidR="00D1386C" w:rsidRDefault="00D1386C"/>
        <w:p w14:paraId="31874C74" w14:textId="77777777" w:rsidR="00D1386C" w:rsidRDefault="00D1386C"/>
        <w:p w14:paraId="2E8CD07D" w14:textId="77777777" w:rsidR="00D1386C" w:rsidRDefault="00D1386C"/>
        <w:p w14:paraId="6B2716C9" w14:textId="77777777" w:rsidR="00A708D8" w:rsidRDefault="00A708D8"/>
        <w:p w14:paraId="55A212E1" w14:textId="77777777" w:rsidR="00D1386C" w:rsidRDefault="00D1386C"/>
        <w:p w14:paraId="45BB374D" w14:textId="77777777" w:rsidR="00A708D8" w:rsidRDefault="00FC4E09" w:rsidP="00A708D8"/>
      </w:sdtContent>
    </w:sdt>
    <w:p w14:paraId="3A455E96" w14:textId="77777777" w:rsidR="00A96B26" w:rsidRPr="00A708D8" w:rsidRDefault="00A96B26" w:rsidP="00A708D8">
      <w:pPr>
        <w:rPr>
          <w:sz w:val="24"/>
        </w:rPr>
      </w:pPr>
      <w:r w:rsidRPr="00574A6E">
        <w:rPr>
          <w:rFonts w:asciiTheme="majorHAnsi" w:hAnsiTheme="majorHAnsi"/>
          <w:color w:val="56BAA2" w:themeColor="accent5"/>
          <w:sz w:val="48"/>
          <w:szCs w:val="48"/>
        </w:rPr>
        <w:lastRenderedPageBreak/>
        <w:t>SOMMAIRE</w:t>
      </w:r>
    </w:p>
    <w:p w14:paraId="124A83A0" w14:textId="77777777" w:rsidR="00A96B26" w:rsidRDefault="00A96B26">
      <w:pPr>
        <w:jc w:val="left"/>
      </w:pPr>
    </w:p>
    <w:p w14:paraId="4FA85084" w14:textId="77777777" w:rsidR="00A96B26" w:rsidRDefault="00A96B26">
      <w:pPr>
        <w:jc w:val="left"/>
      </w:pPr>
    </w:p>
    <w:p w14:paraId="0725A50F" w14:textId="77777777" w:rsidR="00D64E20" w:rsidRDefault="00A96B26" w:rsidP="00F91006">
      <w:pPr>
        <w:jc w:val="left"/>
      </w:pPr>
      <w:r>
        <w:rPr>
          <w:b/>
          <w:bCs/>
          <w:caps/>
          <w:szCs w:val="22"/>
        </w:rPr>
        <w:fldChar w:fldCharType="begin"/>
      </w:r>
      <w:r>
        <w:instrText xml:space="preserve"> TOC \o "1-3" \h \z \u </w:instrText>
      </w:r>
      <w:r>
        <w:rPr>
          <w:b/>
          <w:bCs/>
          <w:caps/>
          <w:szCs w:val="22"/>
        </w:rPr>
        <w:fldChar w:fldCharType="separate"/>
      </w:r>
      <w:r w:rsidR="00E475A2">
        <w:rPr>
          <w:caps/>
          <w:noProof/>
          <w:szCs w:val="22"/>
        </w:rPr>
        <w:t>Aucune entrée de table des matières n'a été trouvée.</w:t>
      </w:r>
      <w:r>
        <w:fldChar w:fldCharType="end"/>
      </w:r>
    </w:p>
    <w:p w14:paraId="4A39E067" w14:textId="77777777" w:rsidR="00D64E20" w:rsidRDefault="00D64E20">
      <w:pPr>
        <w:jc w:val="left"/>
      </w:pPr>
      <w:r>
        <w:br w:type="page"/>
      </w:r>
    </w:p>
    <w:p w14:paraId="2962B2D9" w14:textId="77777777" w:rsidR="00387915" w:rsidRDefault="00387915" w:rsidP="00F91006">
      <w:pPr>
        <w:jc w:val="left"/>
        <w:rPr>
          <w:noProof/>
        </w:rPr>
      </w:pPr>
      <w:r>
        <w:rPr>
          <w:noProof/>
        </w:rPr>
        <w:lastRenderedPageBreak/>
        <w:t>Lorem ipsum dolor sit amet, consectetuer adipiscing elit. Maecenas porttitor congue massa. Fusce posuere, magna sed pulvinar ultricies, purus lectus malesuada libero, sit amet commodo magna eros quis urna.</w:t>
      </w:r>
    </w:p>
    <w:p w14:paraId="4A740A18" w14:textId="77777777" w:rsidR="00387915" w:rsidRDefault="00387915" w:rsidP="00EC2C5D">
      <w:pPr>
        <w:rPr>
          <w:noProof/>
        </w:rPr>
      </w:pPr>
      <w:r>
        <w:rPr>
          <w:noProof/>
        </w:rPr>
        <w:t>Nunc viverra imperdiet enim. Fusce est. Vivamus a tellus.</w:t>
      </w:r>
    </w:p>
    <w:p w14:paraId="60B41DB3" w14:textId="77777777" w:rsidR="00387915" w:rsidRDefault="00387915" w:rsidP="00EC2C5D">
      <w:pPr>
        <w:rPr>
          <w:noProof/>
        </w:rPr>
      </w:pPr>
      <w:r>
        <w:rPr>
          <w:noProof/>
        </w:rPr>
        <w:t>Pellentesque habitant morbi tristique senectus et netus et malesuada fames ac turpis egestas. Proin pharetra nonummy pede. Mauris et orci.</w:t>
      </w:r>
    </w:p>
    <w:p w14:paraId="78E433D7" w14:textId="77777777" w:rsidR="00387915" w:rsidRPr="00387915" w:rsidRDefault="00387915" w:rsidP="00EC2C5D">
      <w:pPr>
        <w:rPr>
          <w:noProof/>
          <w:lang w:val="en-GB"/>
        </w:rPr>
      </w:pPr>
      <w:r>
        <w:rPr>
          <w:noProof/>
        </w:rPr>
        <w:t xml:space="preserve">Aenean nec lorem. </w:t>
      </w:r>
      <w:r w:rsidRPr="00387915">
        <w:rPr>
          <w:noProof/>
          <w:lang w:val="en-GB"/>
        </w:rPr>
        <w:t>In porttitor. Donec laoreet nonummy augue.</w:t>
      </w:r>
    </w:p>
    <w:p w14:paraId="65A5BACF" w14:textId="77777777" w:rsidR="00387915" w:rsidRPr="00387915" w:rsidRDefault="00387915" w:rsidP="00EC2C5D">
      <w:pPr>
        <w:rPr>
          <w:noProof/>
          <w:lang w:val="en-GB"/>
        </w:rPr>
      </w:pPr>
      <w:r w:rsidRPr="00387915">
        <w:rPr>
          <w:noProof/>
          <w:lang w:val="en-GB"/>
        </w:rPr>
        <w:t>Suspendisse dui purus, scelerisque at, vulputate vitae, pretium mattis, nunc. Mauris eget neque at sem venenatis eleifend. Ut nonummy.</w:t>
      </w:r>
    </w:p>
    <w:p w14:paraId="21FC9335" w14:textId="77777777" w:rsidR="00975246" w:rsidRDefault="00975246"/>
    <w:p w14:paraId="71A82354" w14:textId="77777777" w:rsidR="00D64E20" w:rsidRDefault="00D64E20" w:rsidP="00D64E20"/>
    <w:sectPr w:rsidR="00D64E20" w:rsidSect="00257D1F">
      <w:headerReference w:type="default" r:id="rId15"/>
      <w:footerReference w:type="default" r:id="rId16"/>
      <w:pgSz w:w="11906" w:h="16838"/>
      <w:pgMar w:top="1985" w:right="1417" w:bottom="1417" w:left="1417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38318" w14:textId="77777777" w:rsidR="00FC4E09" w:rsidRDefault="00FC4E09" w:rsidP="002E0F69">
      <w:pPr>
        <w:spacing w:after="0" w:line="240" w:lineRule="auto"/>
      </w:pPr>
      <w:r>
        <w:separator/>
      </w:r>
    </w:p>
  </w:endnote>
  <w:endnote w:type="continuationSeparator" w:id="0">
    <w:p w14:paraId="5E9E50E4" w14:textId="77777777" w:rsidR="00FC4E09" w:rsidRDefault="00FC4E09" w:rsidP="002E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15"/>
    </w:tblGrid>
    <w:tr w:rsidR="00712665" w14:paraId="00E5CAE6" w14:textId="77777777" w:rsidTr="00E41C06">
      <w:tc>
        <w:tcPr>
          <w:tcW w:w="6515" w:type="dxa"/>
          <w:vAlign w:val="center"/>
        </w:tcPr>
        <w:p w14:paraId="4451603D" w14:textId="2383A693" w:rsidR="00712665" w:rsidRPr="00574A6E" w:rsidRDefault="00712665" w:rsidP="00712665">
          <w:pPr>
            <w:pStyle w:val="Pieddepage"/>
            <w:jc w:val="left"/>
            <w:rPr>
              <w:b/>
              <w:bCs/>
              <w:color w:val="86B625" w:themeColor="accent1"/>
            </w:rPr>
          </w:pPr>
          <w:r w:rsidRPr="00A96B26">
            <w:rPr>
              <w:b/>
              <w:bCs/>
              <w:color w:val="86B625" w:themeColor="accent1"/>
            </w:rPr>
            <w:t>Afpa</w:t>
          </w:r>
          <w:r>
            <w:rPr>
              <w:b/>
              <w:bCs/>
              <w:color w:val="86B625" w:themeColor="accent1"/>
            </w:rPr>
            <w:t xml:space="preserve"> </w:t>
          </w:r>
          <w:r>
            <w:rPr>
              <w:b/>
              <w:bCs/>
              <w:color w:val="86B625" w:themeColor="accent1"/>
            </w:rPr>
            <w:sym w:font="Symbol" w:char="F0B7"/>
          </w:r>
          <w:r>
            <w:rPr>
              <w:b/>
              <w:bCs/>
              <w:color w:val="86B625" w:themeColor="accent1"/>
            </w:rPr>
            <w:t xml:space="preserve">  </w:t>
          </w:r>
          <w:sdt>
            <w:sdtPr>
              <w:rPr>
                <w:color w:val="000000" w:themeColor="text1"/>
              </w:rPr>
              <w:alias w:val="Auteur "/>
              <w:tag w:val=""/>
              <w:id w:val="-1419784608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FC4E09">
                <w:rPr>
                  <w:color w:val="000000" w:themeColor="text1"/>
                </w:rPr>
                <w:t>Massot-Pellet Maud</w:t>
              </w:r>
            </w:sdtContent>
          </w:sdt>
          <w:r>
            <w:rPr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sym w:font="Symbol" w:char="F0B7"/>
          </w:r>
          <w:r>
            <w:rPr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TIME \@ "d MMMM yyyy" </w:instrText>
          </w:r>
          <w:r>
            <w:rPr>
              <w:color w:val="000000" w:themeColor="text1"/>
            </w:rPr>
            <w:fldChar w:fldCharType="separate"/>
          </w:r>
          <w:r w:rsidR="00FC4E09">
            <w:rPr>
              <w:noProof/>
              <w:color w:val="000000" w:themeColor="text1"/>
            </w:rPr>
            <w:t>11 juillet 2024</w:t>
          </w:r>
          <w:r>
            <w:rPr>
              <w:color w:val="000000" w:themeColor="text1"/>
            </w:rPr>
            <w:fldChar w:fldCharType="end"/>
          </w:r>
        </w:p>
      </w:tc>
    </w:tr>
  </w:tbl>
  <w:p w14:paraId="0AA578A7" w14:textId="77777777" w:rsidR="00712665" w:rsidRDefault="00712665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7D3C6618" wp14:editId="112596F7">
              <wp:simplePos x="0" y="0"/>
              <wp:positionH relativeFrom="column">
                <wp:posOffset>5468348</wp:posOffset>
              </wp:positionH>
              <wp:positionV relativeFrom="paragraph">
                <wp:posOffset>-221978</wp:posOffset>
              </wp:positionV>
              <wp:extent cx="955040" cy="626292"/>
              <wp:effectExtent l="0" t="0" r="0" b="2540"/>
              <wp:wrapNone/>
              <wp:docPr id="8594729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62629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E3F6CD" w14:textId="77777777" w:rsidR="00712665" w:rsidRPr="00574A6E" w:rsidRDefault="00712665" w:rsidP="00A708D8">
                          <w:pPr>
                            <w:pStyle w:val="numpage"/>
                          </w:pPr>
                          <w:r w:rsidRPr="00574A6E">
                            <w:fldChar w:fldCharType="begin"/>
                          </w:r>
                          <w:r w:rsidRPr="00574A6E">
                            <w:instrText>PAGE   \* MERGEFORMAT</w:instrText>
                          </w:r>
                          <w:r w:rsidRPr="00574A6E">
                            <w:fldChar w:fldCharType="separate"/>
                          </w:r>
                          <w:r w:rsidRPr="00574A6E">
                            <w:t>1</w:t>
                          </w:r>
                          <w:r w:rsidRPr="00574A6E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3C6618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430.6pt;margin-top:-17.5pt;width:75.2pt;height:49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" filled="f" stroked="f">
              <v:textbox>
                <w:txbxContent>
                  <w:p w14:paraId="58E3F6CD" w14:textId="77777777" w:rsidR="00712665" w:rsidRPr="00574A6E" w:rsidRDefault="00712665" w:rsidP="00A708D8">
                    <w:pPr>
                      <w:pStyle w:val="numpage"/>
                    </w:pPr>
                    <w:r w:rsidRPr="00574A6E">
                      <w:fldChar w:fldCharType="begin"/>
                    </w:r>
                    <w:r w:rsidRPr="00574A6E">
                      <w:instrText>PAGE   \* MERGEFORMAT</w:instrText>
                    </w:r>
                    <w:r w:rsidRPr="00574A6E">
                      <w:fldChar w:fldCharType="separate"/>
                    </w:r>
                    <w:r w:rsidRPr="00574A6E">
                      <w:t>1</w:t>
                    </w:r>
                    <w:r w:rsidRPr="00574A6E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1792" behindDoc="1" locked="0" layoutInCell="1" allowOverlap="1" wp14:anchorId="6A1D391A" wp14:editId="7E247D33">
          <wp:simplePos x="0" y="0"/>
          <wp:positionH relativeFrom="column">
            <wp:posOffset>5619750</wp:posOffset>
          </wp:positionH>
          <wp:positionV relativeFrom="paragraph">
            <wp:posOffset>-412750</wp:posOffset>
          </wp:positionV>
          <wp:extent cx="693420" cy="693420"/>
          <wp:effectExtent l="0" t="0" r="0" b="0"/>
          <wp:wrapNone/>
          <wp:docPr id="647485898" name="Image 9" descr="Une image contenant cercl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422298" name="Image 9" descr="Une image contenant cercl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693420" cy="693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34348" w14:textId="77777777" w:rsidR="00FC4E09" w:rsidRDefault="00FC4E09" w:rsidP="002E0F69">
      <w:pPr>
        <w:spacing w:after="0" w:line="240" w:lineRule="auto"/>
      </w:pPr>
      <w:r>
        <w:separator/>
      </w:r>
    </w:p>
  </w:footnote>
  <w:footnote w:type="continuationSeparator" w:id="0">
    <w:p w14:paraId="038A94E2" w14:textId="77777777" w:rsidR="00FC4E09" w:rsidRDefault="00FC4E09" w:rsidP="002E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712665" w14:paraId="16DEE784" w14:textId="77777777" w:rsidTr="00E41C06">
      <w:tc>
        <w:tcPr>
          <w:tcW w:w="4531" w:type="dxa"/>
          <w:vAlign w:val="bottom"/>
        </w:tcPr>
        <w:p w14:paraId="5152343E" w14:textId="33A43BAC" w:rsidR="00712665" w:rsidRDefault="00712665" w:rsidP="00A708D8">
          <w:pPr>
            <w:pStyle w:val="En-tte"/>
          </w:pPr>
          <w:r w:rsidRPr="00712665">
            <w:t xml:space="preserve"> </w:t>
          </w:r>
          <w:r w:rsidR="00FC4E09">
            <w:fldChar w:fldCharType="begin"/>
          </w:r>
          <w:r w:rsidR="00FC4E09">
            <w:instrText xml:space="preserve"> STYLEREF  Titre  \* MERGEFORMAT </w:instrText>
          </w:r>
          <w:r w:rsidR="00FC4E09">
            <w:fldChar w:fldCharType="separate"/>
          </w:r>
          <w:r w:rsidR="00FC4E09" w:rsidRPr="00FC4E09">
            <w:rPr>
              <w:b/>
              <w:bCs/>
              <w:noProof/>
            </w:rPr>
            <w:t>Rapport de document Afpa</w:t>
          </w:r>
          <w:r w:rsidR="00FC4E09">
            <w:rPr>
              <w:b/>
              <w:bCs/>
              <w:noProof/>
            </w:rPr>
            <w:fldChar w:fldCharType="end"/>
          </w:r>
        </w:p>
        <w:p w14:paraId="59AAFCF9" w14:textId="77777777" w:rsidR="00712665" w:rsidRDefault="00712665" w:rsidP="00A708D8">
          <w:pPr>
            <w:pStyle w:val="En-tte"/>
          </w:pPr>
        </w:p>
      </w:tc>
      <w:tc>
        <w:tcPr>
          <w:tcW w:w="4531" w:type="dxa"/>
        </w:tcPr>
        <w:p w14:paraId="0FB7BD1E" w14:textId="77777777" w:rsidR="00712665" w:rsidRDefault="00712665" w:rsidP="00DC3323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7FD341C0" wp14:editId="668E5414">
                <wp:extent cx="1051542" cy="548374"/>
                <wp:effectExtent l="0" t="0" r="0" b="4445"/>
                <wp:docPr id="65218996" name="Image 3" descr="LOGO AFPA VERT PNG - Alternance Professionnel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FPA VERT PNG - Alternance Professionnell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3752" cy="5547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646E9A" w14:textId="77777777" w:rsidR="00712665" w:rsidRDefault="00712665" w:rsidP="00A708D8">
    <w:pPr>
      <w:pStyle w:val="En-tte"/>
    </w:pPr>
  </w:p>
  <w:p w14:paraId="27F3AD8A" w14:textId="77777777" w:rsidR="00F016C9" w:rsidRDefault="00F016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424.9pt;height:424.9pt" o:bullet="t">
        <v:imagedata r:id="rId1" o:title="Forme 2 - citron"/>
      </v:shape>
    </w:pict>
  </w:numPicBullet>
  <w:numPicBullet w:numPicBulletId="1">
    <w:pict>
      <v:shape id="_x0000_i1039" type="#_x0000_t75" style="width:424.9pt;height:425.75pt" o:bullet="t">
        <v:imagedata r:id="rId2" o:title="Forme 1 - bulle"/>
      </v:shape>
    </w:pict>
  </w:numPicBullet>
  <w:numPicBullet w:numPicBulletId="2">
    <w:pict>
      <v:shape id="_x0000_i1040" type="#_x0000_t75" style="width:424.9pt;height:424.9pt" o:bullet="t">
        <v:imagedata r:id="rId3" o:title="Forme 4 - camembert"/>
      </v:shape>
    </w:pict>
  </w:numPicBullet>
  <w:numPicBullet w:numPicBulletId="3">
    <w:pict>
      <v:shape id="_x0000_i1041" type="#_x0000_t75" style="width:424.9pt;height:425.75pt" o:bullet="t">
        <v:imagedata r:id="rId4" o:title="Forme 3 - D"/>
      </v:shape>
    </w:pict>
  </w:numPicBullet>
  <w:abstractNum w:abstractNumId="0" w15:restartNumberingAfterBreak="0">
    <w:nsid w:val="2A716E45"/>
    <w:multiLevelType w:val="multilevel"/>
    <w:tmpl w:val="3634D27C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sz w:val="56"/>
        <w:szCs w:val="56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904721"/>
    <w:multiLevelType w:val="hybridMultilevel"/>
    <w:tmpl w:val="B74215F8"/>
    <w:lvl w:ilvl="0" w:tplc="69C06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D2238"/>
    <w:multiLevelType w:val="hybridMultilevel"/>
    <w:tmpl w:val="783878AC"/>
    <w:lvl w:ilvl="0" w:tplc="36EEB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6B625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E5FD4"/>
    <w:multiLevelType w:val="hybridMultilevel"/>
    <w:tmpl w:val="21AC0A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094332"/>
    <w:multiLevelType w:val="hybridMultilevel"/>
    <w:tmpl w:val="9B8613BA"/>
    <w:lvl w:ilvl="0" w:tplc="F9329A0E">
      <w:start w:val="1"/>
      <w:numFmt w:val="bullet"/>
      <w:pStyle w:val="PuceCamember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0"/>
        <w:szCs w:val="22"/>
      </w:rPr>
    </w:lvl>
    <w:lvl w:ilvl="1" w:tplc="412EE896">
      <w:start w:val="1"/>
      <w:numFmt w:val="bullet"/>
      <w:pStyle w:val="PuceD"/>
      <w:lvlText w:val=""/>
      <w:lvlPicBulletId w:val="3"/>
      <w:lvlJc w:val="left"/>
      <w:pPr>
        <w:ind w:left="1440" w:hanging="360"/>
      </w:pPr>
      <w:rPr>
        <w:rFonts w:ascii="Symbol" w:hAnsi="Symbol" w:hint="default"/>
        <w:color w:val="auto"/>
        <w:sz w:val="20"/>
        <w:szCs w:val="22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895715">
    <w:abstractNumId w:val="0"/>
  </w:num>
  <w:num w:numId="2" w16cid:durableId="1811171648">
    <w:abstractNumId w:val="3"/>
  </w:num>
  <w:num w:numId="3" w16cid:durableId="2116971692">
    <w:abstractNumId w:val="1"/>
  </w:num>
  <w:num w:numId="4" w16cid:durableId="1705981329">
    <w:abstractNumId w:val="2"/>
  </w:num>
  <w:num w:numId="5" w16cid:durableId="4087711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2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09"/>
    <w:rsid w:val="000043ED"/>
    <w:rsid w:val="00052A50"/>
    <w:rsid w:val="00076019"/>
    <w:rsid w:val="00085B1A"/>
    <w:rsid w:val="000A0AC9"/>
    <w:rsid w:val="000A5AAE"/>
    <w:rsid w:val="000C49A2"/>
    <w:rsid w:val="000D18E4"/>
    <w:rsid w:val="000D4462"/>
    <w:rsid w:val="001B1EDC"/>
    <w:rsid w:val="001B60D6"/>
    <w:rsid w:val="001B7332"/>
    <w:rsid w:val="001E3BB8"/>
    <w:rsid w:val="001E7EF1"/>
    <w:rsid w:val="00200CC8"/>
    <w:rsid w:val="002235BD"/>
    <w:rsid w:val="00257D1F"/>
    <w:rsid w:val="0026760B"/>
    <w:rsid w:val="00276510"/>
    <w:rsid w:val="002D4D39"/>
    <w:rsid w:val="002E0F69"/>
    <w:rsid w:val="002E2C36"/>
    <w:rsid w:val="002F2C23"/>
    <w:rsid w:val="003441D0"/>
    <w:rsid w:val="0037054A"/>
    <w:rsid w:val="00387915"/>
    <w:rsid w:val="00387BEC"/>
    <w:rsid w:val="003D71C9"/>
    <w:rsid w:val="003E5F74"/>
    <w:rsid w:val="00417E46"/>
    <w:rsid w:val="00437762"/>
    <w:rsid w:val="0054170B"/>
    <w:rsid w:val="00574A6E"/>
    <w:rsid w:val="005A6288"/>
    <w:rsid w:val="005C688D"/>
    <w:rsid w:val="00683B5F"/>
    <w:rsid w:val="006C4866"/>
    <w:rsid w:val="006D27D5"/>
    <w:rsid w:val="006D5A01"/>
    <w:rsid w:val="00712665"/>
    <w:rsid w:val="00730D99"/>
    <w:rsid w:val="00737347"/>
    <w:rsid w:val="0076286F"/>
    <w:rsid w:val="0077049A"/>
    <w:rsid w:val="007D4F5C"/>
    <w:rsid w:val="007E24A7"/>
    <w:rsid w:val="007F5BD6"/>
    <w:rsid w:val="008147EF"/>
    <w:rsid w:val="0085195D"/>
    <w:rsid w:val="008D618A"/>
    <w:rsid w:val="00945EB7"/>
    <w:rsid w:val="00975246"/>
    <w:rsid w:val="009E3DC6"/>
    <w:rsid w:val="00A13324"/>
    <w:rsid w:val="00A1759C"/>
    <w:rsid w:val="00A65F48"/>
    <w:rsid w:val="00A708D8"/>
    <w:rsid w:val="00A96B26"/>
    <w:rsid w:val="00B05214"/>
    <w:rsid w:val="00B11779"/>
    <w:rsid w:val="00B76D07"/>
    <w:rsid w:val="00B85266"/>
    <w:rsid w:val="00BD65FE"/>
    <w:rsid w:val="00CA2DE1"/>
    <w:rsid w:val="00CB6F2E"/>
    <w:rsid w:val="00CE1C20"/>
    <w:rsid w:val="00CF6BC9"/>
    <w:rsid w:val="00D1386C"/>
    <w:rsid w:val="00D64E20"/>
    <w:rsid w:val="00D81281"/>
    <w:rsid w:val="00D90441"/>
    <w:rsid w:val="00DC3323"/>
    <w:rsid w:val="00DC78FA"/>
    <w:rsid w:val="00DD71EB"/>
    <w:rsid w:val="00E31FA9"/>
    <w:rsid w:val="00E36B76"/>
    <w:rsid w:val="00E42ABA"/>
    <w:rsid w:val="00E475A2"/>
    <w:rsid w:val="00EC2C5D"/>
    <w:rsid w:val="00ED7B3D"/>
    <w:rsid w:val="00F016C9"/>
    <w:rsid w:val="00F018C9"/>
    <w:rsid w:val="00F16E8C"/>
    <w:rsid w:val="00F85D97"/>
    <w:rsid w:val="00F9001A"/>
    <w:rsid w:val="00F91006"/>
    <w:rsid w:val="00FC4E09"/>
    <w:rsid w:val="00FE6756"/>
    <w:rsid w:val="00FF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4A2A8"/>
  <w15:chartTrackingRefBased/>
  <w15:docId w15:val="{76D78BB2-0249-48DD-A3DF-C732E287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8D8"/>
    <w:pPr>
      <w:jc w:val="both"/>
    </w:pPr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D64E20"/>
    <w:pPr>
      <w:keepNext/>
      <w:keepLines/>
      <w:numPr>
        <w:numId w:val="1"/>
      </w:numPr>
      <w:spacing w:before="7320" w:after="360"/>
      <w:ind w:left="4820" w:hanging="431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2665"/>
    <w:pPr>
      <w:keepNext/>
      <w:keepLines/>
      <w:numPr>
        <w:ilvl w:val="1"/>
        <w:numId w:val="1"/>
      </w:numPr>
      <w:shd w:val="clear" w:color="auto" w:fill="56BAA2" w:themeFill="accent5"/>
      <w:spacing w:before="160" w:after="240"/>
      <w:ind w:left="578" w:hanging="578"/>
      <w:outlineLvl w:val="1"/>
    </w:pPr>
    <w:rPr>
      <w:rFonts w:asciiTheme="majorHAnsi" w:eastAsiaTheme="majorEastAsia" w:hAnsiTheme="majorHAnsi" w:cstheme="majorBidi"/>
      <w:caps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12665"/>
    <w:pPr>
      <w:keepNext/>
      <w:keepLines/>
      <w:numPr>
        <w:ilvl w:val="2"/>
        <w:numId w:val="1"/>
      </w:numPr>
      <w:pBdr>
        <w:bottom w:val="single" w:sz="6" w:space="1" w:color="56BAA2" w:themeColor="accent5"/>
      </w:pBdr>
      <w:spacing w:before="160" w:after="80"/>
      <w:outlineLvl w:val="2"/>
    </w:pPr>
    <w:rPr>
      <w:rFonts w:eastAsiaTheme="majorEastAsia" w:cstheme="majorBidi"/>
      <w:b/>
      <w:color w:val="56BAA2" w:themeColor="accent5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12665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404040" w:themeColor="text1" w:themeTint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E0F6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64881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E0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E0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E0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E0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4E20"/>
    <w:rPr>
      <w:rFonts w:asciiTheme="majorHAnsi" w:eastAsiaTheme="majorEastAsia" w:hAnsiTheme="majorHAnsi" w:cstheme="majorBidi"/>
      <w:b/>
      <w:color w:val="171717" w:themeColor="background2" w:themeShade="1A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12665"/>
    <w:rPr>
      <w:rFonts w:asciiTheme="majorHAnsi" w:eastAsiaTheme="majorEastAsia" w:hAnsiTheme="majorHAnsi" w:cstheme="majorBidi"/>
      <w:caps/>
      <w:color w:val="000000" w:themeColor="text1"/>
      <w:sz w:val="32"/>
      <w:szCs w:val="32"/>
      <w:shd w:val="clear" w:color="auto" w:fill="56BAA2" w:themeFill="accent5"/>
    </w:rPr>
  </w:style>
  <w:style w:type="character" w:customStyle="1" w:styleId="Titre3Car">
    <w:name w:val="Titre 3 Car"/>
    <w:basedOn w:val="Policepardfaut"/>
    <w:link w:val="Titre3"/>
    <w:uiPriority w:val="9"/>
    <w:rsid w:val="00712665"/>
    <w:rPr>
      <w:rFonts w:eastAsiaTheme="majorEastAsia" w:cstheme="majorBidi"/>
      <w:b/>
      <w:color w:val="56BAA2" w:themeColor="accent5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12665"/>
    <w:rPr>
      <w:rFonts w:eastAsiaTheme="majorEastAsia" w:cstheme="majorBidi"/>
      <w:i/>
      <w:iCs/>
      <w:color w:val="404040" w:themeColor="text1" w:themeTint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E0F69"/>
    <w:rPr>
      <w:rFonts w:eastAsiaTheme="majorEastAsia" w:cstheme="majorBidi"/>
      <w:color w:val="64881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E0F6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E0F6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E0F6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E0F6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5195D"/>
    <w:pPr>
      <w:spacing w:after="80" w:line="240" w:lineRule="auto"/>
      <w:ind w:left="909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5195D"/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1386C"/>
    <w:pPr>
      <w:spacing w:after="0" w:line="240" w:lineRule="auto"/>
      <w:ind w:left="1310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ous-titreCar">
    <w:name w:val="Sous-titre Car"/>
    <w:basedOn w:val="Policepardfaut"/>
    <w:link w:val="Sous-titre"/>
    <w:uiPriority w:val="11"/>
    <w:rsid w:val="00D13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">
    <w:name w:val="Quote"/>
    <w:basedOn w:val="Normal"/>
    <w:next w:val="Normal"/>
    <w:link w:val="CitationCar"/>
    <w:uiPriority w:val="29"/>
    <w:qFormat/>
    <w:rsid w:val="002E0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E0F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E0F6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E0F69"/>
    <w:rPr>
      <w:i/>
      <w:iCs/>
      <w:color w:val="64881B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E0F69"/>
    <w:pPr>
      <w:pBdr>
        <w:top w:val="single" w:sz="4" w:space="10" w:color="64881B" w:themeColor="accent1" w:themeShade="BF"/>
        <w:bottom w:val="single" w:sz="4" w:space="10" w:color="64881B" w:themeColor="accent1" w:themeShade="BF"/>
      </w:pBdr>
      <w:spacing w:before="360" w:after="360"/>
      <w:ind w:left="864" w:right="864"/>
      <w:jc w:val="center"/>
    </w:pPr>
    <w:rPr>
      <w:i/>
      <w:iCs/>
      <w:color w:val="64881B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E0F69"/>
    <w:rPr>
      <w:i/>
      <w:iCs/>
      <w:color w:val="64881B" w:themeColor="accent1" w:themeShade="BF"/>
    </w:rPr>
  </w:style>
  <w:style w:type="character" w:styleId="Rfrenceintense">
    <w:name w:val="Intense Reference"/>
    <w:basedOn w:val="Policepardfaut"/>
    <w:uiPriority w:val="32"/>
    <w:qFormat/>
    <w:rsid w:val="002E0F69"/>
    <w:rPr>
      <w:b/>
      <w:bCs/>
      <w:smallCaps/>
      <w:color w:val="64881B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2E0F69"/>
    <w:pPr>
      <w:spacing w:after="0" w:line="240" w:lineRule="auto"/>
    </w:pPr>
    <w:rPr>
      <w:rFonts w:eastAsiaTheme="minorEastAsia"/>
      <w:kern w:val="0"/>
      <w:sz w:val="22"/>
      <w:szCs w:val="22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0F69"/>
    <w:rPr>
      <w:rFonts w:eastAsiaTheme="minorEastAsia"/>
      <w:kern w:val="0"/>
      <w:sz w:val="22"/>
      <w:szCs w:val="22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A708D8"/>
    <w:pPr>
      <w:tabs>
        <w:tab w:val="center" w:pos="4536"/>
        <w:tab w:val="right" w:pos="9072"/>
      </w:tabs>
      <w:spacing w:after="0" w:line="240" w:lineRule="auto"/>
      <w:jc w:val="left"/>
    </w:pPr>
    <w:rPr>
      <w:sz w:val="20"/>
      <w:szCs w:val="20"/>
    </w:rPr>
  </w:style>
  <w:style w:type="character" w:customStyle="1" w:styleId="En-tteCar">
    <w:name w:val="En-tête Car"/>
    <w:basedOn w:val="Policepardfaut"/>
    <w:link w:val="En-tte"/>
    <w:uiPriority w:val="99"/>
    <w:rsid w:val="00A708D8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A708D8"/>
    <w:pPr>
      <w:tabs>
        <w:tab w:val="center" w:pos="4536"/>
        <w:tab w:val="right" w:pos="9072"/>
      </w:tabs>
      <w:spacing w:after="0" w:line="240" w:lineRule="auto"/>
    </w:pPr>
    <w:rPr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A708D8"/>
    <w:rPr>
      <w:sz w:val="20"/>
    </w:rPr>
  </w:style>
  <w:style w:type="table" w:styleId="Grilledutableau">
    <w:name w:val="Table Grid"/>
    <w:basedOn w:val="TableauNormal"/>
    <w:uiPriority w:val="39"/>
    <w:rsid w:val="00EC2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page">
    <w:name w:val="num_page"/>
    <w:qFormat/>
    <w:rsid w:val="00A708D8"/>
    <w:pPr>
      <w:jc w:val="center"/>
    </w:pPr>
    <w:rPr>
      <w:b/>
      <w:bCs/>
      <w:sz w:val="28"/>
      <w:szCs w:val="28"/>
    </w:rPr>
  </w:style>
  <w:style w:type="table" w:styleId="TableauListe4-Accentuation2">
    <w:name w:val="List Table 4 Accent 2"/>
    <w:basedOn w:val="TableauNormal"/>
    <w:uiPriority w:val="49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E9EDAC" w:themeColor="accent2" w:themeTint="99"/>
        <w:left w:val="single" w:sz="4" w:space="0" w:color="E9EDAC" w:themeColor="accent2" w:themeTint="99"/>
        <w:bottom w:val="single" w:sz="4" w:space="0" w:color="E9EDAC" w:themeColor="accent2" w:themeTint="99"/>
        <w:right w:val="single" w:sz="4" w:space="0" w:color="E9EDAC" w:themeColor="accent2" w:themeTint="99"/>
        <w:insideH w:val="single" w:sz="4" w:space="0" w:color="E9EDA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CE176" w:themeColor="accent2"/>
          <w:left w:val="single" w:sz="4" w:space="0" w:color="DCE176" w:themeColor="accent2"/>
          <w:bottom w:val="single" w:sz="4" w:space="0" w:color="DCE176" w:themeColor="accent2"/>
          <w:right w:val="single" w:sz="4" w:space="0" w:color="DCE176" w:themeColor="accent2"/>
          <w:insideH w:val="nil"/>
        </w:tcBorders>
        <w:shd w:val="clear" w:color="auto" w:fill="DCE176" w:themeFill="accent2"/>
      </w:tcPr>
    </w:tblStylePr>
    <w:tblStylePr w:type="lastRow">
      <w:rPr>
        <w:b/>
        <w:bCs/>
      </w:rPr>
      <w:tblPr/>
      <w:tcPr>
        <w:tcBorders>
          <w:top w:val="double" w:sz="4" w:space="0" w:color="E9EDA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9E3" w:themeFill="accent2" w:themeFillTint="33"/>
      </w:tcPr>
    </w:tblStylePr>
    <w:tblStylePr w:type="band1Horz">
      <w:tblPr/>
      <w:tcPr>
        <w:shd w:val="clear" w:color="auto" w:fill="F7F9E3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D9E8BE" w:themeColor="accent3" w:themeTint="99"/>
        <w:left w:val="single" w:sz="4" w:space="0" w:color="D9E8BE" w:themeColor="accent3" w:themeTint="99"/>
        <w:bottom w:val="single" w:sz="4" w:space="0" w:color="D9E8BE" w:themeColor="accent3" w:themeTint="99"/>
        <w:right w:val="single" w:sz="4" w:space="0" w:color="D9E8BE" w:themeColor="accent3" w:themeTint="99"/>
        <w:insideH w:val="single" w:sz="4" w:space="0" w:color="D9E8B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A94" w:themeColor="accent3"/>
          <w:left w:val="single" w:sz="4" w:space="0" w:color="C1DA94" w:themeColor="accent3"/>
          <w:bottom w:val="single" w:sz="4" w:space="0" w:color="C1DA94" w:themeColor="accent3"/>
          <w:right w:val="single" w:sz="4" w:space="0" w:color="C1DA94" w:themeColor="accent3"/>
          <w:insideH w:val="nil"/>
        </w:tcBorders>
        <w:shd w:val="clear" w:color="auto" w:fill="C1DA94" w:themeFill="accent3"/>
      </w:tcPr>
    </w:tblStylePr>
    <w:tblStylePr w:type="lastRow">
      <w:rPr>
        <w:b/>
        <w:bCs/>
      </w:rPr>
      <w:tblPr/>
      <w:tcPr>
        <w:tcBorders>
          <w:top w:val="double" w:sz="4" w:space="0" w:color="D9E8B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E9" w:themeFill="accent3" w:themeFillTint="33"/>
      </w:tcPr>
    </w:tblStylePr>
    <w:tblStylePr w:type="band1Horz">
      <w:tblPr/>
      <w:tcPr>
        <w:shd w:val="clear" w:color="auto" w:fill="F2F7E9" w:themeFill="accent3" w:themeFillTint="33"/>
      </w:tcPr>
    </w:tblStylePr>
  </w:style>
  <w:style w:type="table" w:styleId="TableauGrille5Fonc-Accentuation3">
    <w:name w:val="Grid Table 5 Dark Accent 3"/>
    <w:basedOn w:val="TableauNormal"/>
    <w:uiPriority w:val="50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A9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A9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A9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A94" w:themeFill="accent3"/>
      </w:tcPr>
    </w:tblStylePr>
    <w:tblStylePr w:type="band1Vert">
      <w:tblPr/>
      <w:tcPr>
        <w:shd w:val="clear" w:color="auto" w:fill="E6F0D4" w:themeFill="accent3" w:themeFillTint="66"/>
      </w:tcPr>
    </w:tblStylePr>
    <w:tblStylePr w:type="band1Horz">
      <w:tblPr/>
      <w:tcPr>
        <w:shd w:val="clear" w:color="auto" w:fill="E6F0D4" w:themeFill="accent3" w:themeFillTint="66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574A6E"/>
    <w:pPr>
      <w:shd w:val="clear" w:color="auto" w:fill="9ACFB2" w:themeFill="accent4"/>
      <w:tabs>
        <w:tab w:val="left" w:pos="358"/>
        <w:tab w:val="right" w:pos="9062"/>
      </w:tabs>
      <w:spacing w:before="120" w:after="120"/>
      <w:jc w:val="left"/>
    </w:pPr>
    <w:rPr>
      <w:b/>
      <w:bCs/>
      <w:caps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712665"/>
    <w:pPr>
      <w:tabs>
        <w:tab w:val="left" w:pos="541"/>
        <w:tab w:val="right" w:pos="9062"/>
      </w:tabs>
      <w:spacing w:before="120" w:after="0"/>
      <w:jc w:val="left"/>
    </w:pPr>
    <w:rPr>
      <w:b/>
      <w:bCs/>
      <w:smallCaps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A96B26"/>
    <w:pPr>
      <w:spacing w:after="0"/>
      <w:jc w:val="left"/>
    </w:pPr>
    <w:rPr>
      <w:smallCaps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character" w:styleId="Lienhypertexte">
    <w:name w:val="Hyperlink"/>
    <w:basedOn w:val="Policepardfaut"/>
    <w:uiPriority w:val="99"/>
    <w:unhideWhenUsed/>
    <w:rsid w:val="00A96B26"/>
    <w:rPr>
      <w:color w:val="E35205" w:themeColor="hyperlink"/>
      <w:u w:val="single"/>
    </w:rPr>
  </w:style>
  <w:style w:type="table" w:styleId="TableauGrille5Fonc-Accentuation1">
    <w:name w:val="Grid Table 5 Dark Accent 1"/>
    <w:basedOn w:val="TableauNormal"/>
    <w:uiPriority w:val="50"/>
    <w:rsid w:val="00574A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5C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B62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B62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6B6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6B625" w:themeFill="accent1"/>
      </w:tcPr>
    </w:tblStylePr>
    <w:tblStylePr w:type="band1Vert">
      <w:tblPr/>
      <w:tcPr>
        <w:shd w:val="clear" w:color="auto" w:fill="D1EB9E" w:themeFill="accent1" w:themeFillTint="66"/>
      </w:tcPr>
    </w:tblStylePr>
    <w:tblStylePr w:type="band1Horz">
      <w:tblPr/>
      <w:tcPr>
        <w:shd w:val="clear" w:color="auto" w:fill="D1EB9E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574A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E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CE17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CE17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CE17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CE176" w:themeFill="accent2"/>
      </w:tcPr>
    </w:tblStylePr>
    <w:tblStylePr w:type="band1Vert">
      <w:tblPr/>
      <w:tcPr>
        <w:shd w:val="clear" w:color="auto" w:fill="F0F3C8" w:themeFill="accent2" w:themeFillTint="66"/>
      </w:tcPr>
    </w:tblStylePr>
    <w:tblStylePr w:type="band1Horz">
      <w:tblPr/>
      <w:tcPr>
        <w:shd w:val="clear" w:color="auto" w:fill="F0F3C8" w:themeFill="accent2" w:themeFillTint="66"/>
      </w:tcPr>
    </w:tblStylePr>
  </w:style>
  <w:style w:type="character" w:styleId="Textedelespacerserv">
    <w:name w:val="Placeholder Text"/>
    <w:basedOn w:val="Policepardfaut"/>
    <w:uiPriority w:val="99"/>
    <w:semiHidden/>
    <w:rsid w:val="00B05214"/>
    <w:rPr>
      <w:color w:val="666666"/>
    </w:rPr>
  </w:style>
  <w:style w:type="paragraph" w:customStyle="1" w:styleId="Rdacteur">
    <w:name w:val="Rédacteur"/>
    <w:basedOn w:val="Normal"/>
    <w:link w:val="RdacteurCar"/>
    <w:qFormat/>
    <w:rsid w:val="00D1386C"/>
    <w:pPr>
      <w:spacing w:after="0" w:line="240" w:lineRule="auto"/>
    </w:pPr>
    <w:rPr>
      <w:b/>
      <w:bCs/>
    </w:rPr>
  </w:style>
  <w:style w:type="character" w:customStyle="1" w:styleId="RdacteurCar">
    <w:name w:val="Rédacteur Car"/>
    <w:basedOn w:val="Policepardfaut"/>
    <w:link w:val="Rdacteur"/>
    <w:rsid w:val="00D1386C"/>
    <w:rPr>
      <w:b/>
      <w:bCs/>
    </w:rPr>
  </w:style>
  <w:style w:type="paragraph" w:customStyle="1" w:styleId="PuceCamembert">
    <w:name w:val="Puce Camembert"/>
    <w:basedOn w:val="Paragraphedeliste"/>
    <w:qFormat/>
    <w:rsid w:val="00DC3323"/>
    <w:pPr>
      <w:numPr>
        <w:numId w:val="5"/>
      </w:numPr>
    </w:pPr>
    <w:rPr>
      <w:noProof/>
    </w:rPr>
  </w:style>
  <w:style w:type="paragraph" w:customStyle="1" w:styleId="PuceD">
    <w:name w:val="Puce D"/>
    <w:qFormat/>
    <w:rsid w:val="00DC3323"/>
    <w:pPr>
      <w:numPr>
        <w:ilvl w:val="1"/>
        <w:numId w:val="5"/>
      </w:numPr>
    </w:pPr>
    <w:rPr>
      <w:noProof/>
      <w:sz w:val="22"/>
    </w:rPr>
  </w:style>
  <w:style w:type="paragraph" w:customStyle="1" w:styleId="tableau">
    <w:name w:val="tableau"/>
    <w:basedOn w:val="Normal"/>
    <w:qFormat/>
    <w:rsid w:val="00F016C9"/>
    <w:pPr>
      <w:spacing w:after="0" w:line="240" w:lineRule="auto"/>
      <w:ind w:left="168" w:right="308"/>
    </w:pPr>
    <w:rPr>
      <w:noProof/>
    </w:rPr>
  </w:style>
  <w:style w:type="paragraph" w:customStyle="1" w:styleId="titretableau">
    <w:name w:val="titre tableau"/>
    <w:basedOn w:val="Normal"/>
    <w:qFormat/>
    <w:rsid w:val="00F016C9"/>
    <w:pPr>
      <w:spacing w:before="240" w:after="0" w:line="240" w:lineRule="auto"/>
      <w:ind w:left="170"/>
    </w:pPr>
    <w:rPr>
      <w:b/>
      <w:bCs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customXml" Target="../customXml/item7.xml"/><Relationship Id="rId7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customXml" Target="../customXml/item6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afpa365.sharepoint.com/sites/OrganisationAssets/Modles%20Office/EPIC/Rapport%20-%20Bilan%20-%20Cahier%20des%20charg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BD5D1C7166465C8761A40A5A1FDF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FD3836-9326-45F2-89B0-411CD19F3356}"/>
      </w:docPartPr>
      <w:docPartBody>
        <w:p w:rsidR="00BE0F9E" w:rsidRDefault="00BE0F9E">
          <w:pPr>
            <w:pStyle w:val="73BD5D1C7166465C8761A40A5A1FDFD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C6A609F584B040678CBACCC0410663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4DEAC-4B37-4F65-9F3D-FA967E203E01}"/>
      </w:docPartPr>
      <w:docPartBody>
        <w:p w:rsidR="00BE0F9E" w:rsidRDefault="00BE0F9E">
          <w:pPr>
            <w:pStyle w:val="C6A609F584B040678CBACCC0410663A0"/>
          </w:pPr>
          <w:r w:rsidRPr="003848BE">
            <w:rPr>
              <w:rStyle w:val="Textedelespacerserv"/>
            </w:rPr>
            <w:t>[Résumé]</w:t>
          </w:r>
        </w:p>
      </w:docPartBody>
    </w:docPart>
    <w:docPart>
      <w:docPartPr>
        <w:name w:val="CF8B539F6A3A48EDB36E373504A663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A876DA-C92C-4D47-9569-88B15B8E1E3D}"/>
      </w:docPartPr>
      <w:docPartBody>
        <w:p w:rsidR="00BE0F9E" w:rsidRDefault="00BE0F9E">
          <w:pPr>
            <w:pStyle w:val="CF8B539F6A3A48EDB36E373504A66390"/>
          </w:pPr>
          <w:r w:rsidRPr="003848BE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9E"/>
    <w:rsid w:val="00076019"/>
    <w:rsid w:val="00BE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3BD5D1C7166465C8761A40A5A1FDFD2">
    <w:name w:val="73BD5D1C7166465C8761A40A5A1FDFD2"/>
  </w:style>
  <w:style w:type="character" w:styleId="Textedelespacerserv">
    <w:name w:val="Placeholder Text"/>
    <w:basedOn w:val="Policepardfaut"/>
    <w:uiPriority w:val="99"/>
    <w:semiHidden/>
    <w:rPr>
      <w:color w:val="666666"/>
    </w:rPr>
  </w:style>
  <w:style w:type="paragraph" w:customStyle="1" w:styleId="C6A609F584B040678CBACCC0410663A0">
    <w:name w:val="C6A609F584B040678CBACCC0410663A0"/>
  </w:style>
  <w:style w:type="paragraph" w:customStyle="1" w:styleId="CF8B539F6A3A48EDB36E373504A66390">
    <w:name w:val="CF8B539F6A3A48EDB36E373504A663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AFP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86B625"/>
      </a:accent1>
      <a:accent2>
        <a:srgbClr val="DCE176"/>
      </a:accent2>
      <a:accent3>
        <a:srgbClr val="C1DA94"/>
      </a:accent3>
      <a:accent4>
        <a:srgbClr val="9ACFB2"/>
      </a:accent4>
      <a:accent5>
        <a:srgbClr val="56BAA2"/>
      </a:accent5>
      <a:accent6>
        <a:srgbClr val="149B9D"/>
      </a:accent6>
      <a:hlink>
        <a:srgbClr val="E35205"/>
      </a:hlink>
      <a:folHlink>
        <a:srgbClr val="FFCD00"/>
      </a:folHlink>
    </a:clrScheme>
    <a:fontScheme name="Personnalisé 23">
      <a:majorFont>
        <a:latin typeface="Rockwell"/>
        <a:ea typeface=""/>
        <a:cs typeface=""/>
      </a:majorFont>
      <a:minorFont>
        <a:latin typeface="Apto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/>
  <Abstract>SOUS-TITRE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ation" ma:contentTypeID="0x010100074431D5D737804DA570999AC66CA2B003009E0481C9FF707C479645BFB201B44EDA" ma:contentTypeVersion="77" ma:contentTypeDescription="" ma:contentTypeScope="" ma:versionID="edd105ed01cfde0909e51b2681ab95b7">
  <xsd:schema xmlns:xsd="http://www.w3.org/2001/XMLSchema" xmlns:xs="http://www.w3.org/2001/XMLSchema" xmlns:p="http://schemas.microsoft.com/office/2006/metadata/properties" xmlns:ns2="3748991e-4536-4ab7-a504-0a8f1e2e2ade" xmlns:ns3="c7d95bf2-7912-4bf7-8d57-928242050983" xmlns:ns4="8b654918-a568-4c9b-83c5-8a8765522306" targetNamespace="http://schemas.microsoft.com/office/2006/metadata/properties" ma:root="true" ma:fieldsID="3c61f0f1001cc96cce558232e47a0fd7" ns2:_="" ns3:_="" ns4:_="">
    <xsd:import namespace="3748991e-4536-4ab7-a504-0a8f1e2e2ade"/>
    <xsd:import namespace="c7d95bf2-7912-4bf7-8d57-928242050983"/>
    <xsd:import namespace="8b654918-a568-4c9b-83c5-8a8765522306"/>
    <xsd:element name="properties">
      <xsd:complexType>
        <xsd:sequence>
          <xsd:element name="documentManagement">
            <xsd:complexType>
              <xsd:all>
                <xsd:element ref="ns2:IdentifiantScribe" minOccurs="0"/>
                <xsd:element ref="ns2:DateActualisation" minOccurs="0"/>
                <xsd:element ref="ns2:DateArchivage" minOccurs="0"/>
                <xsd:element ref="ns2:DateDestruction" minOccurs="0"/>
                <xsd:element ref="ns2:f5740dcab9f34504bab345416b410f93" minOccurs="0"/>
                <xsd:element ref="ns2:b80d3cedf93c4ee982d7c25630318d65" minOccurs="0"/>
                <xsd:element ref="ns2:TaxCatchAllLabel" minOccurs="0"/>
                <xsd:element ref="ns2:a49d0d3071b24267860ac1a3c79d6c52" minOccurs="0"/>
                <xsd:element ref="ns2:k39bca8c74e941bfb40e02cb6dd7e394" minOccurs="0"/>
                <xsd:element ref="ns2:g031233e273d4bc4b2e685e3f5b6585b" minOccurs="0"/>
                <xsd:element ref="ns2:la85ac5a79074638affbea41ef92e860" minOccurs="0"/>
                <xsd:element ref="ns2:db315ae24c134ef3adb12611ed8ba1c0" minOccurs="0"/>
                <xsd:element ref="ns2:TaxCatchAll" minOccurs="0"/>
                <xsd:element ref="ns2:o145098feed3487ca8e0ccd30430e7f5" minOccurs="0"/>
                <xsd:element ref="ns3:c58e73fe87cc49cdb5401542788d1aac" minOccurs="0"/>
                <xsd:element ref="ns3:_dlc_DocId" minOccurs="0"/>
                <xsd:element ref="ns3:_dlc_DocIdUrl" minOccurs="0"/>
                <xsd:element ref="ns3:_dlc_DocIdPersistId" minOccurs="0"/>
                <xsd:element ref="ns4:MediaServiceMetadata" minOccurs="0"/>
                <xsd:element ref="ns4:MediaServiceFastMetadata" minOccurs="0"/>
                <xsd:element ref="ns4:lcf76f155ced4ddcb4097134ff3c332f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3:SharedWithUsers" minOccurs="0"/>
                <xsd:element ref="ns3:SharedWithDetails" minOccurs="0"/>
                <xsd:element ref="ns4:MediaServiceObjectDetectorVersions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48991e-4536-4ab7-a504-0a8f1e2e2ade" elementFormDefault="qualified">
    <xsd:import namespace="http://schemas.microsoft.com/office/2006/documentManagement/types"/>
    <xsd:import namespace="http://schemas.microsoft.com/office/infopath/2007/PartnerControls"/>
    <xsd:element name="IdentifiantScribe" ma:index="7" nillable="true" ma:displayName="Identifiant scribe" ma:internalName="IdentifiantScribe" ma:readOnly="false">
      <xsd:simpleType>
        <xsd:restriction base="dms:Text">
          <xsd:maxLength value="255"/>
        </xsd:restriction>
      </xsd:simpleType>
    </xsd:element>
    <xsd:element name="DateActualisation" ma:index="11" nillable="true" ma:displayName="Date d'actualisation" ma:format="DateOnly" ma:internalName="DateActualisation" ma:readOnly="false">
      <xsd:simpleType>
        <xsd:restriction base="dms:DateTime"/>
      </xsd:simpleType>
    </xsd:element>
    <xsd:element name="DateArchivage" ma:index="12" nillable="true" ma:displayName="Date d'archivage" ma:format="DateOnly" ma:internalName="DateArchivage" ma:readOnly="false">
      <xsd:simpleType>
        <xsd:restriction base="dms:DateTime"/>
      </xsd:simpleType>
    </xsd:element>
    <xsd:element name="DateDestruction" ma:index="13" nillable="true" ma:displayName="Date de destruction" ma:format="DateOnly" ma:internalName="DateDestruction" ma:readOnly="false">
      <xsd:simpleType>
        <xsd:restriction base="dms:DateTime"/>
      </xsd:simpleType>
    </xsd:element>
    <xsd:element name="f5740dcab9f34504bab345416b410f93" ma:index="17" ma:taxonomy="true" ma:internalName="f5740dcab9f34504bab345416b410f93" ma:taxonomyFieldName="Classification" ma:displayName="Classification" ma:default="" ma:fieldId="{f5740dca-b9f3-4504-bab3-45416b410f93}" ma:taxonomyMulti="true" ma:sspId="3ff27869-bdc0-4c94-997a-7af7c7ce84ae" ma:termSetId="5b2ff338-1bca-4531-9b4b-0b368cd97c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80d3cedf93c4ee982d7c25630318d65" ma:index="19" nillable="true" ma:taxonomy="true" ma:internalName="b80d3cedf93c4ee982d7c25630318d65" ma:taxonomyFieldName="Conformite" ma:displayName="Conformité" ma:readOnly="false" ma:default="" ma:fieldId="{b80d3ced-f93c-4ee9-82d7-c25630318d65}" ma:sspId="3ff27869-bdc0-4c94-997a-7af7c7ce84ae" ma:termSetId="265ff1fd-c86b-4ee0-acea-0aef5f75dc1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20" nillable="true" ma:displayName="Taxonomy Catch All Column1" ma:hidden="true" ma:list="{45e6438f-1309-47f5-8da1-b811526950e0}" ma:internalName="TaxCatchAllLabel" ma:readOnly="false" ma:showField="CatchAllDataLabel" ma:web="c7d95bf2-7912-4bf7-8d57-9282420509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49d0d3071b24267860ac1a3c79d6c52" ma:index="22" nillable="true" ma:taxonomy="true" ma:internalName="a49d0d3071b24267860ac1a3c79d6c52" ma:taxonomyFieldName="Accessibilite" ma:displayName="Accessibilité" ma:readOnly="false" ma:default="" ma:fieldId="{a49d0d30-71b2-4267-860a-c1a3c79d6c52}" ma:sspId="3ff27869-bdc0-4c94-997a-7af7c7ce84ae" ma:termSetId="fc7d0104-66b5-4673-9862-519b2245e99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k39bca8c74e941bfb40e02cb6dd7e394" ma:index="23" ma:taxonomy="true" ma:internalName="k39bca8c74e941bfb40e02cb6dd7e394" ma:taxonomyFieldName="Emetteur" ma:displayName="Emetteur" ma:readOnly="false" ma:default="" ma:fieldId="{439bca8c-74e9-41bf-b40e-02cb6dd7e394}" ma:sspId="3ff27869-bdc0-4c94-997a-7af7c7ce84ae" ma:termSetId="cea87d95-b3b3-40ac-9397-04838a6f05c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031233e273d4bc4b2e685e3f5b6585b" ma:index="26" nillable="true" ma:taxonomy="true" ma:internalName="g031233e273d4bc4b2e685e3f5b6585b" ma:taxonomyFieldName="ProprieteIntellectuelle" ma:displayName="Propriété intellectuelle" ma:readOnly="false" ma:default="" ma:fieldId="{0031233e-273d-4bc4-b2e6-85e3f5b6585b}" ma:sspId="3ff27869-bdc0-4c94-997a-7af7c7ce84ae" ma:termSetId="7c4084b4-c7a4-4232-bec5-fda86da48a2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85ac5a79074638affbea41ef92e860" ma:index="27" nillable="true" ma:taxonomy="true" ma:internalName="la85ac5a79074638affbea41ef92e860" ma:taxonomyFieldName="Centre" ma:displayName="Centre" ma:readOnly="false" ma:default="" ma:fieldId="{5a85ac5a-7907-4638-affb-ea41ef92e860}" ma:sspId="3ff27869-bdc0-4c94-997a-7af7c7ce84ae" ma:termSetId="2120dd83-e1be-403e-81d3-70583575ce5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b315ae24c134ef3adb12611ed8ba1c0" ma:index="28" ma:taxonomy="true" ma:internalName="db315ae24c134ef3adb12611ed8ba1c0" ma:taxonomyFieldName="Sujet" ma:displayName="Sujet" ma:default="" ma:fieldId="{db315ae2-4c13-4ef3-adb1-2611ed8ba1c0}" ma:taxonomyMulti="true" ma:sspId="3ff27869-bdc0-4c94-997a-7af7c7ce84ae" ma:termSetId="176d46b6-fe0b-4912-9a81-973a1cb03cd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9" nillable="true" ma:displayName="Taxonomy Catch All Column" ma:hidden="true" ma:list="{45e6438f-1309-47f5-8da1-b811526950e0}" ma:internalName="TaxCatchAll" ma:readOnly="false" ma:showField="CatchAllData" ma:web="c7d95bf2-7912-4bf7-8d57-9282420509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145098feed3487ca8e0ccd30430e7f5" ma:index="30" ma:taxonomy="true" ma:internalName="o145098feed3487ca8e0ccd30430e7f5" ma:taxonomyFieldName="Support" ma:displayName="Support" ma:readOnly="false" ma:default="" ma:fieldId="{8145098f-eed3-487c-a8e0-ccd30430e7f5}" ma:sspId="3ff27869-bdc0-4c94-997a-7af7c7ce84ae" ma:termSetId="f41cd2b4-203b-4435-9f06-6586c031b38d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d95bf2-7912-4bf7-8d57-928242050983" elementFormDefault="qualified">
    <xsd:import namespace="http://schemas.microsoft.com/office/2006/documentManagement/types"/>
    <xsd:import namespace="http://schemas.microsoft.com/office/infopath/2007/PartnerControls"/>
    <xsd:element name="c58e73fe87cc49cdb5401542788d1aac" ma:index="33" nillable="true" ma:taxonomy="true" ma:internalName="c58e73fe87cc49cdb5401542788d1aac" ma:taxonomyFieldName="Territoire" ma:displayName="Territoire" ma:default="" ma:fieldId="{c58e73fe-87cc-49cd-b540-1542788d1aac}" ma:sspId="3ff27869-bdc0-4c94-997a-7af7c7ce84ae" ma:termSetId="2120dd83-e1be-403e-81d3-70583575ce5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34" nillable="true" ma:displayName="Valeur d’ID de document" ma:description="Valeur de l’ID de document affecté à cet élément." ma:indexed="true" ma:internalName="_dlc_DocId" ma:readOnly="true">
      <xsd:simpleType>
        <xsd:restriction base="dms:Text"/>
      </xsd:simpleType>
    </xsd:element>
    <xsd:element name="_dlc_DocIdUrl" ma:index="35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4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4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54918-a568-4c9b-83c5-8a87655223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8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40" nillable="true" ma:taxonomy="true" ma:internalName="lcf76f155ced4ddcb4097134ff3c332f" ma:taxonomyFieldName="MediaServiceImageTags" ma:displayName="Balises d’images" ma:readOnly="false" ma:fieldId="{5cf76f15-5ced-4ddc-b409-7134ff3c332f}" ma:taxonomyMulti="true" ma:sspId="3ff27869-bdc0-4c94-997a-7af7c7ce84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4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4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4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4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5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Type de contenu"/>
        <xsd:element ref="dc:title" minOccurs="0" maxOccurs="1" ma:index="1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654918-a568-4c9b-83c5-8a8765522306">
      <Terms xmlns="http://schemas.microsoft.com/office/infopath/2007/PartnerControls"/>
    </lcf76f155ced4ddcb4097134ff3c332f>
    <DateDestruction xmlns="3748991e-4536-4ab7-a504-0a8f1e2e2ade" xsi:nil="true"/>
    <g031233e273d4bc4b2e685e3f5b6585b xmlns="3748991e-4536-4ab7-a504-0a8f1e2e2ade">
      <Terms xmlns="http://schemas.microsoft.com/office/infopath/2007/PartnerControls"/>
    </g031233e273d4bc4b2e685e3f5b6585b>
    <DateArchivage xmlns="3748991e-4536-4ab7-a504-0a8f1e2e2ade" xsi:nil="true"/>
    <TaxCatchAll xmlns="3748991e-4536-4ab7-a504-0a8f1e2e2ade">
      <Value>3316</Value>
      <Value>3384</Value>
      <Value>1963</Value>
      <Value>149</Value>
      <Value>1925</Value>
    </TaxCatchAll>
    <DateActualisation xmlns="3748991e-4536-4ab7-a504-0a8f1e2e2ade" xsi:nil="true"/>
    <TaxCatchAllLabel xmlns="3748991e-4536-4ab7-a504-0a8f1e2e2ade" xsi:nil="true"/>
    <db315ae24c134ef3adb12611ed8ba1c0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Charte graphique</TermName>
          <TermId xmlns="http://schemas.microsoft.com/office/infopath/2007/PartnerControls">8a2fc30b-7a1d-4319-bb06-971254984ef0</TermId>
        </TermInfo>
      </Terms>
    </db315ae24c134ef3adb12611ed8ba1c0>
    <IdentifiantScribe xmlns="3748991e-4536-4ab7-a504-0a8f1e2e2ade" xsi:nil="true"/>
    <b80d3cedf93c4ee982d7c25630318d65 xmlns="3748991e-4536-4ab7-a504-0a8f1e2e2ade">
      <Terms xmlns="http://schemas.microsoft.com/office/infopath/2007/PartnerControls"/>
    </b80d3cedf93c4ee982d7c25630318d65>
    <f5740dcab9f34504bab345416b410f93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Référentiel</TermName>
          <TermId xmlns="http://schemas.microsoft.com/office/infopath/2007/PartnerControls">2a7b00fd-5ec0-46d9-a79b-7c2c5e424bd3</TermId>
        </TermInfo>
      </Terms>
    </f5740dcab9f34504bab345416b410f93>
    <o145098feed3487ca8e0ccd30430e7f5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Word</TermName>
          <TermId xmlns="http://schemas.microsoft.com/office/infopath/2007/PartnerControls">4c89b681-8439-4674-a426-03537671d1ce</TermId>
        </TermInfo>
      </Terms>
    </o145098feed3487ca8e0ccd30430e7f5>
    <a49d0d3071b24267860ac1a3c79d6c52 xmlns="3748991e-4536-4ab7-a504-0a8f1e2e2ade">
      <Terms xmlns="http://schemas.microsoft.com/office/infopath/2007/PartnerControls"/>
    </a49d0d3071b24267860ac1a3c79d6c52>
    <c58e73fe87cc49cdb5401542788d1aac xmlns="c7d95bf2-7912-4bf7-8d57-928242050983">
      <Terms xmlns="http://schemas.microsoft.com/office/infopath/2007/PartnerControls">
        <TermInfo xmlns="http://schemas.microsoft.com/office/infopath/2007/PartnerControls">
          <TermName xmlns="http://schemas.microsoft.com/office/infopath/2007/PartnerControls">Groupe</TermName>
          <TermId xmlns="http://schemas.microsoft.com/office/infopath/2007/PartnerControls">be3d84c8-d17e-412f-9716-464a73c64b9c</TermId>
        </TermInfo>
      </Terms>
    </c58e73fe87cc49cdb5401542788d1aac>
    <la85ac5a79074638affbea41ef92e860 xmlns="3748991e-4536-4ab7-a504-0a8f1e2e2ade">
      <Terms xmlns="http://schemas.microsoft.com/office/infopath/2007/PartnerControls"/>
    </la85ac5a79074638affbea41ef92e860>
    <k39bca8c74e941bfb40e02cb6dd7e394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Communication Marketing ＆ Expérience client</TermName>
          <TermId xmlns="http://schemas.microsoft.com/office/infopath/2007/PartnerControls">5e43eedf-e552-41c5-a51a-57a52f9a5c1f</TermId>
        </TermInfo>
      </Terms>
    </k39bca8c74e941bfb40e02cb6dd7e394>
    <_dlc_DocId xmlns="c7d95bf2-7912-4bf7-8d57-928242050983">DOCID-2137937127-448</_dlc_DocId>
    <_dlc_DocIdUrl xmlns="c7d95bf2-7912-4bf7-8d57-928242050983">
      <Url>https://afpa365.sharepoint.com/_layouts/15/DocIdRedir.aspx?ID=DOCID-2137937127-448</Url>
      <Description>DOCID-2137937127-448</Description>
    </_dlc_DocIdUrl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?mso-contentType ?>
<SharedContentType xmlns="Microsoft.SharePoint.Taxonomy.ContentTypeSync" SourceId="3ff27869-bdc0-4c94-997a-7af7c7ce84ae" ContentTypeId="0x010100074431D5D737804DA570999AC66CA2B003" PreviousValue="false"/>
</file>

<file path=customXml/item7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D1254D-7623-47C7-974E-EB8554235EF8}"/>
</file>

<file path=customXml/itemProps3.xml><?xml version="1.0" encoding="utf-8"?>
<ds:datastoreItem xmlns:ds="http://schemas.openxmlformats.org/officeDocument/2006/customXml" ds:itemID="{40C6F3AC-F4CC-4F63-8820-AB03FDB1D2D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3488ED0-31A3-4331-87D8-F498243EC4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717CE36-DF0D-481E-9169-6E83B290A9A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F773AE3D-D85B-4A87-8AE6-8241024EF914}"/>
</file>

<file path=customXml/itemProps7.xml><?xml version="1.0" encoding="utf-8"?>
<ds:datastoreItem xmlns:ds="http://schemas.openxmlformats.org/officeDocument/2006/customXml" ds:itemID="{3E593468-2F44-4845-B399-6EB726DBE96A}"/>
</file>

<file path=docProps/app.xml><?xml version="1.0" encoding="utf-8"?>
<Properties xmlns="http://schemas.openxmlformats.org/officeDocument/2006/extended-properties" xmlns:vt="http://schemas.openxmlformats.org/officeDocument/2006/docPropsVTypes">
  <Template>Rapport%20-%20Bilan%20-%20Cahier%20des%20charges</Template>
  <TotalTime>1</TotalTime>
  <Pages>3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document Afpa</vt:lpstr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Rapport, bilan et cahier des charges</dc:title>
  <dc:subject/>
  <dc:creator>Massot-Pellet Maud</dc:creator>
  <cp:keywords/>
  <dc:description/>
  <cp:lastModifiedBy>Massot-Pellet Maud</cp:lastModifiedBy>
  <cp:revision>1</cp:revision>
  <cp:lastPrinted>2024-03-28T17:30:00Z</cp:lastPrinted>
  <dcterms:created xsi:type="dcterms:W3CDTF">2024-07-11T15:49:00Z</dcterms:created>
  <dcterms:modified xsi:type="dcterms:W3CDTF">2024-07-11T15:50:00Z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0x010100074431D5D737804DA570999AC66CA2B003009E0481C9FF707C479645BFB201B44EDA</vt:lpwstr>
  </property>
  <property fmtid="{D5CDD505-2E9C-101B-9397-08002B2CF9AE}" pid="3" name="_dlc_DocIdItemGuid">
    <vt:lpwstr>855bd115-bc06-462e-945a-5201e2ace169</vt:lpwstr>
  </property>
  <property fmtid="{D5CDD505-2E9C-101B-9397-08002B2CF9AE}" pid="4" name="MediaServiceImageTags">
    <vt:lpwstr/>
  </property>
  <property fmtid="{D5CDD505-2E9C-101B-9397-08002B2CF9AE}" pid="5" name="Accessibilite">
    <vt:lpwstr/>
  </property>
  <property fmtid="{D5CDD505-2E9C-101B-9397-08002B2CF9AE}" pid="6" name="Emetteur">
    <vt:lpwstr>1925;#Communication Marketing ＆ Expérience client|5e43eedf-e552-41c5-a51a-57a52f9a5c1f</vt:lpwstr>
  </property>
  <property fmtid="{D5CDD505-2E9C-101B-9397-08002B2CF9AE}" pid="7" name="Classification">
    <vt:lpwstr>1963;#Référentiel|2a7b00fd-5ec0-46d9-a79b-7c2c5e424bd3</vt:lpwstr>
  </property>
  <property fmtid="{D5CDD505-2E9C-101B-9397-08002B2CF9AE}" pid="8" name="Sujet">
    <vt:lpwstr>3384;#Charte graphique|8a2fc30b-7a1d-4319-bb06-971254984ef0</vt:lpwstr>
  </property>
  <property fmtid="{D5CDD505-2E9C-101B-9397-08002B2CF9AE}" pid="9" name="Support">
    <vt:lpwstr>3316;#Word|4c89b681-8439-4674-a426-03537671d1ce</vt:lpwstr>
  </property>
  <property fmtid="{D5CDD505-2E9C-101B-9397-08002B2CF9AE}" pid="10" name="Territoire">
    <vt:lpwstr>149;#Groupe|be3d84c8-d17e-412f-9716-464a73c64b9c</vt:lpwstr>
  </property>
  <property fmtid="{D5CDD505-2E9C-101B-9397-08002B2CF9AE}" pid="11" name="Conformite">
    <vt:lpwstr/>
  </property>
  <property fmtid="{D5CDD505-2E9C-101B-9397-08002B2CF9AE}" pid="12" name="ProprieteIntellectuelle">
    <vt:lpwstr/>
  </property>
  <property fmtid="{D5CDD505-2E9C-101B-9397-08002B2CF9AE}" pid="13" name="Centre">
    <vt:lpwstr/>
  </property>
</Properties>
</file>